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268C4E47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7B4BD2C" w14:textId="4BA79AA8" w:rsidR="001B2ABD" w:rsidRDefault="00AB4E15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7E91515B" wp14:editId="19C1422B">
                  <wp:extent cx="2068830" cy="1855470"/>
                  <wp:effectExtent l="57150" t="57150" r="64770" b="925830"/>
                  <wp:docPr id="1539096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830" cy="1855470"/>
                          </a:xfrm>
                          <a:prstGeom prst="ellipse">
                            <a:avLst/>
                          </a:prstGeom>
                          <a:ln w="12700" cap="rnd">
                            <a:solidFill>
                              <a:schemeClr val="tx1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BC9F90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E637CA6" w14:textId="3F52A4B1" w:rsidR="001B2ABD" w:rsidRPr="007167A3" w:rsidRDefault="00815812" w:rsidP="001B2ABD">
            <w:pPr>
              <w:pStyle w:val="Title"/>
              <w:rPr>
                <w:b/>
                <w:bCs/>
              </w:rPr>
            </w:pPr>
            <w:r w:rsidRPr="007167A3">
              <w:rPr>
                <w:b/>
                <w:bCs/>
              </w:rPr>
              <w:t>Sachin Kumar</w:t>
            </w:r>
          </w:p>
          <w:p w14:paraId="29B1D6DB" w14:textId="004DB63D" w:rsidR="001B2ABD" w:rsidRDefault="001B2ABD" w:rsidP="001B2ABD">
            <w:pPr>
              <w:pStyle w:val="Subtitle"/>
            </w:pPr>
          </w:p>
        </w:tc>
      </w:tr>
      <w:tr w:rsidR="001B2ABD" w14:paraId="7EF40579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A05DE61E939644BDB09B68D09C0762BE"/>
              </w:placeholder>
              <w:temporary/>
              <w:showingPlcHdr/>
              <w15:appearance w15:val="hidden"/>
            </w:sdtPr>
            <w:sdtEndPr/>
            <w:sdtContent>
              <w:p w14:paraId="6FA3AE8A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7B0B958" w14:textId="16D7F117" w:rsidR="00036450" w:rsidRPr="007167A3" w:rsidRDefault="00815812" w:rsidP="009260CD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A detail-oriented and analytical BCA student with hands-on experience in data tools like MS Excel, SQL, Power BI, and Python. Passionate about turning raw data into meaningful insights. Looking for an entry-level Data Analyst role to apply analytical thinking, create dashboards, and support business decisions with data-driven insights.</w:t>
            </w:r>
          </w:p>
          <w:sdt>
            <w:sdtPr>
              <w:id w:val="-1954003311"/>
              <w:placeholder>
                <w:docPart w:val="ED0E1A098DEF43E1BE7B224E244C66CA"/>
              </w:placeholder>
              <w:temporary/>
              <w:showingPlcHdr/>
              <w15:appearance w15:val="hidden"/>
            </w:sdtPr>
            <w:sdtEndPr/>
            <w:sdtContent>
              <w:p w14:paraId="75653562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b/>
                <w:bCs/>
                <w:sz w:val="20"/>
                <w:szCs w:val="24"/>
              </w:rPr>
              <w:id w:val="1111563247"/>
              <w:placeholder>
                <w:docPart w:val="45EE7B758C724B6EA840C6FA5DFE86D7"/>
              </w:placeholder>
              <w:temporary/>
              <w:showingPlcHdr/>
              <w15:appearance w15:val="hidden"/>
            </w:sdtPr>
            <w:sdtEndPr/>
            <w:sdtContent>
              <w:p w14:paraId="46BDEE2E" w14:textId="77777777" w:rsidR="004D3011" w:rsidRPr="007167A3" w:rsidRDefault="004D3011" w:rsidP="004D3011">
                <w:pPr>
                  <w:rPr>
                    <w:b/>
                    <w:bCs/>
                    <w:sz w:val="20"/>
                    <w:szCs w:val="24"/>
                  </w:rPr>
                </w:pPr>
                <w:r w:rsidRPr="007167A3">
                  <w:rPr>
                    <w:b/>
                    <w:bCs/>
                    <w:sz w:val="20"/>
                    <w:szCs w:val="24"/>
                  </w:rPr>
                  <w:t>PHONE:</w:t>
                </w:r>
              </w:p>
            </w:sdtContent>
          </w:sdt>
          <w:p w14:paraId="7F674508" w14:textId="07DAFDD1" w:rsidR="004D3011" w:rsidRPr="007167A3" w:rsidRDefault="00CC29F2" w:rsidP="004D3011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8178994044</w:t>
            </w:r>
          </w:p>
          <w:p w14:paraId="4A5EE8AD" w14:textId="7F63B46A" w:rsidR="004D3011" w:rsidRDefault="00CC29F2" w:rsidP="004D3011">
            <w:r w:rsidRPr="0081581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Address</w:t>
            </w:r>
          </w:p>
          <w:p w14:paraId="361116B4" w14:textId="581CAE3C" w:rsidR="004D3011" w:rsidRPr="007167A3" w:rsidRDefault="00E931D7" w:rsidP="004D3011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4"/>
              </w:rPr>
              <w:t>Muzaffarpur Bihar</w:t>
            </w:r>
          </w:p>
          <w:sdt>
            <w:sdtPr>
              <w:rPr>
                <w:b/>
                <w:bCs/>
                <w:sz w:val="20"/>
                <w:szCs w:val="24"/>
              </w:rPr>
              <w:id w:val="-240260293"/>
              <w:placeholder>
                <w:docPart w:val="E7461EB01DED44529BF3EF3C8D295063"/>
              </w:placeholder>
              <w:temporary/>
              <w:showingPlcHdr/>
              <w15:appearance w15:val="hidden"/>
            </w:sdtPr>
            <w:sdtEndPr/>
            <w:sdtContent>
              <w:p w14:paraId="5DCF475C" w14:textId="77777777" w:rsidR="004D3011" w:rsidRPr="007167A3" w:rsidRDefault="004D3011" w:rsidP="004D3011">
                <w:pPr>
                  <w:rPr>
                    <w:b/>
                    <w:bCs/>
                    <w:sz w:val="20"/>
                    <w:szCs w:val="24"/>
                  </w:rPr>
                </w:pPr>
                <w:r w:rsidRPr="007167A3">
                  <w:rPr>
                    <w:b/>
                    <w:bCs/>
                    <w:sz w:val="20"/>
                    <w:szCs w:val="24"/>
                  </w:rPr>
                  <w:t>EMAIL:</w:t>
                </w:r>
              </w:p>
            </w:sdtContent>
          </w:sdt>
          <w:p w14:paraId="73F18ABB" w14:textId="5C75552C" w:rsidR="00036450" w:rsidRPr="007167A3" w:rsidRDefault="00CC29F2" w:rsidP="004D3011">
            <w:pPr>
              <w:rPr>
                <w:rStyle w:val="Hyperlink"/>
                <w:b/>
                <w:bCs/>
                <w:sz w:val="20"/>
                <w:szCs w:val="24"/>
              </w:rPr>
            </w:pPr>
            <w:r w:rsidRPr="007167A3">
              <w:rPr>
                <w:rStyle w:val="Hyperlink"/>
                <w:b/>
                <w:bCs/>
                <w:sz w:val="20"/>
                <w:szCs w:val="24"/>
              </w:rPr>
              <w:t>sachingupta353540@gmail.com</w:t>
            </w:r>
          </w:p>
          <w:sdt>
            <w:sdtPr>
              <w:id w:val="-1444214663"/>
              <w:placeholder>
                <w:docPart w:val="6B29150538CF4B8C9D3A40D066E323E2"/>
              </w:placeholder>
              <w:temporary/>
              <w:showingPlcHdr/>
              <w15:appearance w15:val="hidden"/>
            </w:sdtPr>
            <w:sdtEndPr/>
            <w:sdtContent>
              <w:p w14:paraId="146420DF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22CBA132" w14:textId="77777777" w:rsidR="00815812" w:rsidRPr="007167A3" w:rsidRDefault="00CC29F2" w:rsidP="00CC29F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• Exploring technology and data</w:t>
            </w:r>
          </w:p>
          <w:p w14:paraId="32838460" w14:textId="59A179D4" w:rsidR="00CC29F2" w:rsidRPr="007167A3" w:rsidRDefault="00CC29F2" w:rsidP="00CC29F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tools  </w:t>
            </w:r>
          </w:p>
          <w:p w14:paraId="7A7A2180" w14:textId="77777777" w:rsidR="00CC29F2" w:rsidRPr="007167A3" w:rsidRDefault="00CC29F2" w:rsidP="00CC29F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• Watching tech tutorials  </w:t>
            </w:r>
          </w:p>
          <w:p w14:paraId="473A98CB" w14:textId="77777777" w:rsidR="004D3011" w:rsidRPr="007167A3" w:rsidRDefault="00CC29F2" w:rsidP="00CC29F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• Learning new skills online</w:t>
            </w:r>
          </w:p>
          <w:p w14:paraId="65B31CD7" w14:textId="77777777" w:rsidR="00815812" w:rsidRDefault="00815812" w:rsidP="00CC29F2"/>
          <w:p w14:paraId="2646B376" w14:textId="77777777" w:rsidR="00815812" w:rsidRDefault="00B64E12" w:rsidP="00815812">
            <w:r w:rsidRPr="00B64E1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Declaration</w:t>
            </w:r>
          </w:p>
          <w:p w14:paraId="76CBCDCD" w14:textId="77777777" w:rsidR="00B64E12" w:rsidRPr="007167A3" w:rsidRDefault="00B64E12" w:rsidP="00B64E12">
            <w:pPr>
              <w:rPr>
                <w:b/>
                <w:bCs/>
              </w:rPr>
            </w:pPr>
            <w:r w:rsidRPr="007167A3">
              <w:rPr>
                <w:b/>
                <w:bCs/>
              </w:rPr>
              <w:t>I hereby declare that all the details mentioned above are true to the best of my knowledge and belief.</w:t>
            </w:r>
          </w:p>
          <w:p w14:paraId="569FD0AF" w14:textId="77777777" w:rsidR="007167A3" w:rsidRPr="007167A3" w:rsidRDefault="007167A3" w:rsidP="007167A3">
            <w:pPr>
              <w:rPr>
                <w:b/>
                <w:bCs/>
              </w:rPr>
            </w:pPr>
            <w:r w:rsidRPr="007167A3">
              <w:rPr>
                <w:b/>
                <w:bCs/>
              </w:rPr>
              <w:t xml:space="preserve">Date: ___________  </w:t>
            </w:r>
          </w:p>
          <w:p w14:paraId="4C15BDCA" w14:textId="77777777" w:rsidR="007167A3" w:rsidRPr="007167A3" w:rsidRDefault="007167A3" w:rsidP="007167A3">
            <w:pPr>
              <w:rPr>
                <w:b/>
                <w:bCs/>
              </w:rPr>
            </w:pPr>
            <w:r w:rsidRPr="007167A3">
              <w:rPr>
                <w:b/>
                <w:bCs/>
              </w:rPr>
              <w:t xml:space="preserve">Place: __________  </w:t>
            </w:r>
          </w:p>
          <w:p w14:paraId="34216C10" w14:textId="3027C0BA" w:rsidR="00B64E12" w:rsidRPr="007167A3" w:rsidRDefault="007167A3" w:rsidP="007167A3">
            <w:pPr>
              <w:rPr>
                <w:b/>
                <w:bCs/>
              </w:rPr>
            </w:pPr>
            <w:r w:rsidRPr="007167A3">
              <w:rPr>
                <w:b/>
                <w:bCs/>
              </w:rPr>
              <w:t>(Sachin Kumar )</w:t>
            </w:r>
          </w:p>
          <w:p w14:paraId="73C62DE2" w14:textId="236CB8F3" w:rsidR="00B64E12" w:rsidRPr="004D3011" w:rsidRDefault="00B64E12" w:rsidP="00815812"/>
        </w:tc>
        <w:tc>
          <w:tcPr>
            <w:tcW w:w="720" w:type="dxa"/>
          </w:tcPr>
          <w:p w14:paraId="14DB263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E1C368EB9DB342CB960CB6C6E6E44212"/>
              </w:placeholder>
              <w:temporary/>
              <w:showingPlcHdr/>
              <w15:appearance w15:val="hidden"/>
            </w:sdtPr>
            <w:sdtEndPr/>
            <w:sdtContent>
              <w:p w14:paraId="36561A92" w14:textId="77777777" w:rsidR="001B2ABD" w:rsidRDefault="00E25A26" w:rsidP="00036450">
                <w:pPr>
                  <w:pStyle w:val="Heading2"/>
                </w:pPr>
                <w:r w:rsidRPr="00815812">
                  <w:rPr>
                    <w:bCs w:val="0"/>
                    <w:color w:val="548AB7" w:themeColor="accent1" w:themeShade="BF"/>
                    <w:sz w:val="28"/>
                    <w:szCs w:val="24"/>
                  </w:rPr>
                  <w:t>EDUCATION</w:t>
                </w:r>
              </w:p>
            </w:sdtContent>
          </w:sdt>
          <w:p w14:paraId="33675883" w14:textId="77777777" w:rsidR="009E4828" w:rsidRPr="00815812" w:rsidRDefault="009E4828" w:rsidP="009E4828">
            <w:pPr>
              <w:rPr>
                <w:b/>
                <w:bCs/>
              </w:rPr>
            </w:pPr>
            <w:r w:rsidRPr="00815812">
              <w:rPr>
                <w:b/>
                <w:bCs/>
              </w:rPr>
              <w:t xml:space="preserve">• BCA – BRABU University, Muzaffarpur – Pursuing  </w:t>
            </w:r>
          </w:p>
          <w:p w14:paraId="1EBB565C" w14:textId="77777777" w:rsidR="009E4828" w:rsidRPr="00815812" w:rsidRDefault="009E4828" w:rsidP="009E4828">
            <w:pPr>
              <w:rPr>
                <w:b/>
                <w:bCs/>
              </w:rPr>
            </w:pPr>
            <w:r w:rsidRPr="00815812">
              <w:rPr>
                <w:b/>
                <w:bCs/>
              </w:rPr>
              <w:t xml:space="preserve">• 12th – S.R.L.R.C. Higher Secondary School, Lalgarh, Sheohar – 65.4%  </w:t>
            </w:r>
          </w:p>
          <w:p w14:paraId="197CB0EB" w14:textId="13ECC6D0" w:rsidR="00036450" w:rsidRDefault="009E4828" w:rsidP="009E4828">
            <w:r w:rsidRPr="00815812">
              <w:rPr>
                <w:b/>
                <w:bCs/>
              </w:rPr>
              <w:t>• 10th – S.R.L.R.C. Higher Secondary School, Lalgarh, Sheohar – 79%</w:t>
            </w:r>
          </w:p>
          <w:p w14:paraId="3FE41837" w14:textId="77777777" w:rsidR="009E4828" w:rsidRDefault="009E4828" w:rsidP="009E4828">
            <w:pPr>
              <w:pStyle w:val="Heading4"/>
            </w:pPr>
            <w:r w:rsidRPr="00815812">
              <w:rPr>
                <w:rFonts w:asciiTheme="majorHAnsi" w:eastAsiaTheme="majorEastAsia" w:hAnsiTheme="majorHAnsi" w:cstheme="majorBidi"/>
                <w:caps/>
                <w:color w:val="548AB7" w:themeColor="accent1" w:themeShade="BF"/>
                <w:sz w:val="28"/>
                <w:szCs w:val="24"/>
              </w:rPr>
              <w:t>Computer</w:t>
            </w:r>
            <w:r>
              <w:t xml:space="preserve"> </w:t>
            </w:r>
            <w:r w:rsidRPr="00815812">
              <w:rPr>
                <w:rFonts w:asciiTheme="majorHAnsi" w:eastAsiaTheme="majorEastAsia" w:hAnsiTheme="majorHAnsi" w:cstheme="majorBidi"/>
                <w:caps/>
                <w:color w:val="548AB7" w:themeColor="accent1" w:themeShade="BF"/>
                <w:sz w:val="28"/>
                <w:szCs w:val="24"/>
              </w:rPr>
              <w:t>course</w:t>
            </w:r>
            <w:r>
              <w:t xml:space="preserve"> </w:t>
            </w:r>
          </w:p>
          <w:p w14:paraId="64C8BFE9" w14:textId="77777777" w:rsidR="00AA48EF" w:rsidRDefault="009E4828" w:rsidP="009E4828">
            <w:pPr>
              <w:pStyle w:val="Heading4"/>
            </w:pPr>
            <w:r>
              <w:t xml:space="preserve">• 6-Month Computer Course – Summar Field School, A Block, </w:t>
            </w:r>
            <w:proofErr w:type="spellStart"/>
            <w:r>
              <w:t>Sikanderpur</w:t>
            </w:r>
            <w:proofErr w:type="spellEnd"/>
          </w:p>
          <w:p w14:paraId="2C81D404" w14:textId="6AE238E0" w:rsidR="009E4828" w:rsidRDefault="00AA48EF" w:rsidP="009E4828">
            <w:pPr>
              <w:pStyle w:val="Heading4"/>
            </w:pPr>
            <w:r>
              <w:t xml:space="preserve">• 6-Month Computer Course – F1 Macro Technologies </w:t>
            </w:r>
            <w:proofErr w:type="spellStart"/>
            <w:r>
              <w:t>Gugraon</w:t>
            </w:r>
            <w:proofErr w:type="spellEnd"/>
            <w:r w:rsidR="009E4828">
              <w:t xml:space="preserve">  </w:t>
            </w:r>
          </w:p>
          <w:p w14:paraId="59FC4389" w14:textId="77777777" w:rsidR="00815812" w:rsidRDefault="009E4828" w:rsidP="00815812">
            <w:pPr>
              <w:pStyle w:val="Heading4"/>
            </w:pPr>
            <w:r>
              <w:t>(Certificate available; final certificate awaited)</w:t>
            </w:r>
          </w:p>
          <w:p w14:paraId="67736F2A" w14:textId="4104389A" w:rsidR="00036450" w:rsidRDefault="009E4828" w:rsidP="00815812">
            <w:pPr>
              <w:pStyle w:val="Heading4"/>
            </w:pPr>
            <w:r w:rsidRPr="007167A3">
              <w:rPr>
                <w:rFonts w:asciiTheme="majorHAnsi" w:eastAsiaTheme="majorEastAsia" w:hAnsiTheme="majorHAnsi" w:cstheme="majorBidi"/>
                <w:caps/>
                <w:color w:val="548AB7" w:themeColor="accent1" w:themeShade="BF"/>
                <w:sz w:val="28"/>
                <w:szCs w:val="24"/>
              </w:rPr>
              <w:t>Strength</w:t>
            </w:r>
          </w:p>
          <w:p w14:paraId="0E92971E" w14:textId="77777777" w:rsidR="00824992" w:rsidRDefault="00824992" w:rsidP="00824992">
            <w:pPr>
              <w:pStyle w:val="Heading4"/>
            </w:pPr>
            <w:r>
              <w:t xml:space="preserve">• Quick Learner  </w:t>
            </w:r>
          </w:p>
          <w:p w14:paraId="28BC110C" w14:textId="77777777" w:rsidR="00824992" w:rsidRDefault="00824992" w:rsidP="00824992">
            <w:pPr>
              <w:pStyle w:val="Heading4"/>
            </w:pPr>
            <w:r>
              <w:t xml:space="preserve">• Problem Solving  </w:t>
            </w:r>
          </w:p>
          <w:p w14:paraId="51E6C736" w14:textId="77777777" w:rsidR="00824992" w:rsidRDefault="00824992" w:rsidP="00824992">
            <w:pPr>
              <w:pStyle w:val="Heading4"/>
            </w:pPr>
            <w:r>
              <w:t xml:space="preserve">• Time Management  </w:t>
            </w:r>
          </w:p>
          <w:p w14:paraId="1D7531E5" w14:textId="77777777" w:rsidR="00824992" w:rsidRDefault="00824992" w:rsidP="00824992">
            <w:pPr>
              <w:pStyle w:val="Heading4"/>
            </w:pPr>
            <w:r>
              <w:t xml:space="preserve">• Team Player  </w:t>
            </w:r>
          </w:p>
          <w:p w14:paraId="34EA200F" w14:textId="3407D869" w:rsidR="00036450" w:rsidRPr="00824992" w:rsidRDefault="00824992" w:rsidP="00824992">
            <w:pPr>
              <w:pStyle w:val="Heading4"/>
              <w:rPr>
                <w:bCs/>
              </w:rPr>
            </w:pPr>
            <w:r>
              <w:t>• Self-motivated</w:t>
            </w:r>
            <w:r w:rsidR="00036450" w:rsidRPr="00036450">
              <w:t xml:space="preserve"> </w:t>
            </w:r>
          </w:p>
          <w:p w14:paraId="739793B9" w14:textId="3FA99498" w:rsidR="004D3011" w:rsidRDefault="004D3011" w:rsidP="00B359E4">
            <w:pPr>
              <w:pStyle w:val="Heading4"/>
              <w:rPr>
                <w:bCs/>
              </w:rPr>
            </w:pPr>
          </w:p>
          <w:p w14:paraId="58B4E020" w14:textId="35F3E599" w:rsidR="00824992" w:rsidRPr="00824992" w:rsidRDefault="00824992" w:rsidP="00824992">
            <w:r w:rsidRPr="0081581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Soft</w:t>
            </w:r>
            <w:r w:rsidRPr="00824992">
              <w:t xml:space="preserve"> </w:t>
            </w:r>
            <w:r w:rsidRPr="0081581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skill</w:t>
            </w:r>
          </w:p>
          <w:p w14:paraId="7E03FC38" w14:textId="77777777" w:rsidR="00824992" w:rsidRPr="007167A3" w:rsidRDefault="00824992" w:rsidP="00824992">
            <w:pPr>
              <w:pStyle w:val="Date"/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• Communication Skills  </w:t>
            </w:r>
          </w:p>
          <w:p w14:paraId="79EFFC75" w14:textId="77777777" w:rsidR="00824992" w:rsidRPr="007167A3" w:rsidRDefault="00824992" w:rsidP="00824992">
            <w:pPr>
              <w:pStyle w:val="Date"/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• Critical Thinking  </w:t>
            </w:r>
          </w:p>
          <w:p w14:paraId="06B5081F" w14:textId="77777777" w:rsidR="00824992" w:rsidRPr="007167A3" w:rsidRDefault="00824992" w:rsidP="00824992">
            <w:pPr>
              <w:pStyle w:val="Date"/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• Leadership  </w:t>
            </w:r>
          </w:p>
          <w:p w14:paraId="59E47988" w14:textId="6A054B3A" w:rsidR="004D3011" w:rsidRPr="007167A3" w:rsidRDefault="00824992" w:rsidP="00824992">
            <w:pPr>
              <w:pStyle w:val="Date"/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• Team Collaboration</w:t>
            </w:r>
          </w:p>
          <w:p w14:paraId="54D49C6A" w14:textId="70B5759F" w:rsidR="004D3011" w:rsidRPr="007167A3" w:rsidRDefault="004D3011" w:rsidP="00824992">
            <w:pPr>
              <w:pStyle w:val="Heading4"/>
              <w:rPr>
                <w:bCs/>
              </w:rPr>
            </w:pPr>
          </w:p>
          <w:p w14:paraId="71AA9BE3" w14:textId="77777777" w:rsidR="00824992" w:rsidRDefault="00824992" w:rsidP="00824992">
            <w:r w:rsidRPr="0081581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Language</w:t>
            </w:r>
            <w:r>
              <w:t xml:space="preserve"> </w:t>
            </w:r>
          </w:p>
          <w:p w14:paraId="392B4E7F" w14:textId="77777777" w:rsidR="00824992" w:rsidRPr="007167A3" w:rsidRDefault="00824992" w:rsidP="0082499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 xml:space="preserve">• Hindi – Fluent  </w:t>
            </w:r>
          </w:p>
          <w:p w14:paraId="2FC13946" w14:textId="4D6F41DE" w:rsidR="00824992" w:rsidRPr="007167A3" w:rsidRDefault="00824992" w:rsidP="00824992">
            <w:pPr>
              <w:rPr>
                <w:b/>
                <w:bCs/>
                <w:sz w:val="20"/>
                <w:szCs w:val="24"/>
              </w:rPr>
            </w:pPr>
            <w:r w:rsidRPr="007167A3">
              <w:rPr>
                <w:b/>
                <w:bCs/>
                <w:sz w:val="20"/>
                <w:szCs w:val="24"/>
              </w:rPr>
              <w:t>• English – Basic to Intermediate</w:t>
            </w:r>
          </w:p>
          <w:p w14:paraId="0B57B5A6" w14:textId="77777777" w:rsidR="00815812" w:rsidRPr="007167A3" w:rsidRDefault="00036450" w:rsidP="00815812">
            <w:pPr>
              <w:rPr>
                <w:b/>
                <w:bCs/>
              </w:rPr>
            </w:pPr>
            <w:r w:rsidRPr="007167A3">
              <w:rPr>
                <w:b/>
                <w:bCs/>
              </w:rPr>
              <w:t xml:space="preserve"> </w:t>
            </w:r>
          </w:p>
          <w:p w14:paraId="50790606" w14:textId="7288F624" w:rsidR="00036450" w:rsidRDefault="00971F88" w:rsidP="00815812">
            <w:sdt>
              <w:sdtPr>
                <w:id w:val="1669594239"/>
                <w:placeholder>
                  <w:docPart w:val="B77C216B131A4683AD43E66C7C7B7070"/>
                </w:placeholder>
                <w:temporary/>
                <w:showingPlcHdr/>
                <w15:appearance w15:val="hidden"/>
              </w:sdtPr>
              <w:sdtEndPr/>
              <w:sdtContent>
                <w:r w:rsidR="00180329" w:rsidRPr="00815812">
                  <w:rPr>
                    <w:rFonts w:asciiTheme="majorHAnsi" w:eastAsiaTheme="majorEastAsia" w:hAnsiTheme="majorHAnsi" w:cstheme="majorBidi"/>
                    <w:b/>
                    <w:caps/>
                    <w:color w:val="548AB7" w:themeColor="accent1" w:themeShade="BF"/>
                    <w:sz w:val="28"/>
                    <w:szCs w:val="24"/>
                  </w:rPr>
                  <w:t>SKILLS</w:t>
                </w:r>
              </w:sdtContent>
            </w:sdt>
          </w:p>
          <w:p w14:paraId="4DE901B9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7A4397E5" wp14:editId="36DE315B">
                  <wp:extent cx="3709526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</w:tbl>
    <w:p w14:paraId="7282E90B" w14:textId="77777777" w:rsidR="006F2A76" w:rsidRDefault="006F2A76" w:rsidP="000C45FF">
      <w:pPr>
        <w:tabs>
          <w:tab w:val="left" w:pos="990"/>
        </w:tabs>
      </w:pPr>
    </w:p>
    <w:sectPr w:rsidR="006F2A76" w:rsidSect="00EC0249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5D80" w14:textId="77777777" w:rsidR="00971F88" w:rsidRDefault="00971F88" w:rsidP="000C45FF">
      <w:r>
        <w:separator/>
      </w:r>
    </w:p>
  </w:endnote>
  <w:endnote w:type="continuationSeparator" w:id="0">
    <w:p w14:paraId="5C9F3311" w14:textId="77777777" w:rsidR="00971F88" w:rsidRDefault="00971F8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7514" w14:textId="77777777" w:rsidR="00971F88" w:rsidRDefault="00971F88" w:rsidP="000C45FF">
      <w:r>
        <w:separator/>
      </w:r>
    </w:p>
  </w:footnote>
  <w:footnote w:type="continuationSeparator" w:id="0">
    <w:p w14:paraId="37EF61F5" w14:textId="77777777" w:rsidR="00971F88" w:rsidRDefault="00971F8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AD62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6EE404" wp14:editId="5F2E5D2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28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20EC3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0036"/>
    <w:rsid w:val="00496591"/>
    <w:rsid w:val="004C63E4"/>
    <w:rsid w:val="004D3011"/>
    <w:rsid w:val="005262AC"/>
    <w:rsid w:val="005B27BC"/>
    <w:rsid w:val="005E39D5"/>
    <w:rsid w:val="00600670"/>
    <w:rsid w:val="0062123A"/>
    <w:rsid w:val="00646E75"/>
    <w:rsid w:val="006771D0"/>
    <w:rsid w:val="006F0420"/>
    <w:rsid w:val="006F2A76"/>
    <w:rsid w:val="00715FCB"/>
    <w:rsid w:val="007167A3"/>
    <w:rsid w:val="00743101"/>
    <w:rsid w:val="00764C9F"/>
    <w:rsid w:val="007775E1"/>
    <w:rsid w:val="007867A0"/>
    <w:rsid w:val="007927F5"/>
    <w:rsid w:val="00802CA0"/>
    <w:rsid w:val="00815812"/>
    <w:rsid w:val="00824992"/>
    <w:rsid w:val="009260CD"/>
    <w:rsid w:val="00933F4B"/>
    <w:rsid w:val="00940A66"/>
    <w:rsid w:val="00952C25"/>
    <w:rsid w:val="00971F88"/>
    <w:rsid w:val="009E4828"/>
    <w:rsid w:val="00A2118D"/>
    <w:rsid w:val="00AA48EF"/>
    <w:rsid w:val="00AB4E15"/>
    <w:rsid w:val="00AD0A50"/>
    <w:rsid w:val="00AD76E2"/>
    <w:rsid w:val="00B20152"/>
    <w:rsid w:val="00B359E4"/>
    <w:rsid w:val="00B47D96"/>
    <w:rsid w:val="00B57D98"/>
    <w:rsid w:val="00B64E12"/>
    <w:rsid w:val="00B66F83"/>
    <w:rsid w:val="00B67261"/>
    <w:rsid w:val="00B70850"/>
    <w:rsid w:val="00B871BF"/>
    <w:rsid w:val="00BD07E3"/>
    <w:rsid w:val="00C066B6"/>
    <w:rsid w:val="00C37BA1"/>
    <w:rsid w:val="00C4674C"/>
    <w:rsid w:val="00C506CF"/>
    <w:rsid w:val="00C72BED"/>
    <w:rsid w:val="00C9549B"/>
    <w:rsid w:val="00C9578B"/>
    <w:rsid w:val="00CB0055"/>
    <w:rsid w:val="00CC29F2"/>
    <w:rsid w:val="00D2522B"/>
    <w:rsid w:val="00D422DE"/>
    <w:rsid w:val="00D5459D"/>
    <w:rsid w:val="00D840E4"/>
    <w:rsid w:val="00DA1F4D"/>
    <w:rsid w:val="00DD172A"/>
    <w:rsid w:val="00DE0847"/>
    <w:rsid w:val="00E25A26"/>
    <w:rsid w:val="00E4381A"/>
    <w:rsid w:val="00E55D74"/>
    <w:rsid w:val="00E931D7"/>
    <w:rsid w:val="00EC0249"/>
    <w:rsid w:val="00F20E12"/>
    <w:rsid w:val="00F60274"/>
    <w:rsid w:val="00F77FB9"/>
    <w:rsid w:val="00FA30E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2ADD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IN%7b8531D2E9-393D-493C-8C56-AAE2E6B699F5%7d\%7b756142F1-760C-463A-A7A4-DD7BA7AB1C72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 MS Excel</c:v>
                </c:pt>
                <c:pt idx="1">
                  <c:v>MS Word</c:v>
                </c:pt>
                <c:pt idx="2">
                  <c:v>Power Point</c:v>
                </c:pt>
                <c:pt idx="3">
                  <c:v>SQL Seaver</c:v>
                </c:pt>
                <c:pt idx="4">
                  <c:v>Power  Bi</c:v>
                </c:pt>
                <c:pt idx="5">
                  <c:v>Python</c:v>
                </c:pt>
              </c:strCache>
            </c:strRef>
          </c:cat>
          <c:val>
            <c:numRef>
              <c:f>Sheet1!$B$2:$B$7</c:f>
              <c:numCache>
                <c:formatCode>0%</c:formatCode>
                <c:ptCount val="6"/>
                <c:pt idx="0">
                  <c:v>0.9</c:v>
                </c:pt>
                <c:pt idx="1">
                  <c:v>0.93</c:v>
                </c:pt>
                <c:pt idx="2">
                  <c:v>0.8</c:v>
                </c:pt>
                <c:pt idx="3">
                  <c:v>0.85</c:v>
                </c:pt>
                <c:pt idx="4">
                  <c:v>0.9</c:v>
                </c:pt>
                <c:pt idx="5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numFmt formatCode="0.00%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5DE61E939644BDB09B68D09C076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5C217-2B19-454F-8E48-AB749FE42CC6}"/>
      </w:docPartPr>
      <w:docPartBody>
        <w:p w:rsidR="002801CE" w:rsidRDefault="002801CE">
          <w:pPr>
            <w:pStyle w:val="A05DE61E939644BDB09B68D09C0762BE"/>
          </w:pPr>
          <w:r w:rsidRPr="00D5459D">
            <w:t>Profile</w:t>
          </w:r>
        </w:p>
      </w:docPartBody>
    </w:docPart>
    <w:docPart>
      <w:docPartPr>
        <w:name w:val="ED0E1A098DEF43E1BE7B224E244C6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FD15-6656-4937-A24F-5739E477C359}"/>
      </w:docPartPr>
      <w:docPartBody>
        <w:p w:rsidR="002801CE" w:rsidRDefault="002801CE">
          <w:pPr>
            <w:pStyle w:val="ED0E1A098DEF43E1BE7B224E244C66CA"/>
          </w:pPr>
          <w:r w:rsidRPr="00CB0055">
            <w:t>Contact</w:t>
          </w:r>
        </w:p>
      </w:docPartBody>
    </w:docPart>
    <w:docPart>
      <w:docPartPr>
        <w:name w:val="45EE7B758C724B6EA840C6FA5DFE8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F9AB1-886A-40D5-8B7A-84DCC8321CDC}"/>
      </w:docPartPr>
      <w:docPartBody>
        <w:p w:rsidR="002801CE" w:rsidRDefault="002801CE">
          <w:pPr>
            <w:pStyle w:val="45EE7B758C724B6EA840C6FA5DFE86D7"/>
          </w:pPr>
          <w:r w:rsidRPr="004D3011">
            <w:t>PHONE:</w:t>
          </w:r>
        </w:p>
      </w:docPartBody>
    </w:docPart>
    <w:docPart>
      <w:docPartPr>
        <w:name w:val="E7461EB01DED44529BF3EF3C8D29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057B3-5606-4486-B6C1-2CF751D27CFF}"/>
      </w:docPartPr>
      <w:docPartBody>
        <w:p w:rsidR="002801CE" w:rsidRDefault="002801CE">
          <w:pPr>
            <w:pStyle w:val="E7461EB01DED44529BF3EF3C8D295063"/>
          </w:pPr>
          <w:r w:rsidRPr="004D3011">
            <w:t>EMAIL:</w:t>
          </w:r>
        </w:p>
      </w:docPartBody>
    </w:docPart>
    <w:docPart>
      <w:docPartPr>
        <w:name w:val="6B29150538CF4B8C9D3A40D066E32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E1750-586A-4E0D-8442-1148B3C5AAD3}"/>
      </w:docPartPr>
      <w:docPartBody>
        <w:p w:rsidR="002801CE" w:rsidRDefault="002801CE">
          <w:pPr>
            <w:pStyle w:val="6B29150538CF4B8C9D3A40D066E323E2"/>
          </w:pPr>
          <w:r w:rsidRPr="00CB0055">
            <w:t>Hobbies</w:t>
          </w:r>
        </w:p>
      </w:docPartBody>
    </w:docPart>
    <w:docPart>
      <w:docPartPr>
        <w:name w:val="E1C368EB9DB342CB960CB6C6E6E44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44E8-3910-43B7-A60B-D76CD3DC7702}"/>
      </w:docPartPr>
      <w:docPartBody>
        <w:p w:rsidR="002801CE" w:rsidRDefault="002801CE">
          <w:pPr>
            <w:pStyle w:val="E1C368EB9DB342CB960CB6C6E6E44212"/>
          </w:pPr>
          <w:r w:rsidRPr="00036450">
            <w:t>EDUCATION</w:t>
          </w:r>
        </w:p>
      </w:docPartBody>
    </w:docPart>
    <w:docPart>
      <w:docPartPr>
        <w:name w:val="B77C216B131A4683AD43E66C7C7B7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90F9-F5B9-4BFB-AF04-7481E5573590}"/>
      </w:docPartPr>
      <w:docPartBody>
        <w:p w:rsidR="002801CE" w:rsidRDefault="002801CE">
          <w:pPr>
            <w:pStyle w:val="B77C216B131A4683AD43E66C7C7B7070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CE"/>
    <w:rsid w:val="0021167D"/>
    <w:rsid w:val="00220EC3"/>
    <w:rsid w:val="002801CE"/>
    <w:rsid w:val="005B27BC"/>
    <w:rsid w:val="006F0420"/>
    <w:rsid w:val="009F6CD3"/>
    <w:rsid w:val="00B871BF"/>
    <w:rsid w:val="00C9549B"/>
    <w:rsid w:val="00DE0847"/>
    <w:rsid w:val="00D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5DE61E939644BDB09B68D09C0762BE">
    <w:name w:val="A05DE61E939644BDB09B68D09C0762BE"/>
  </w:style>
  <w:style w:type="paragraph" w:customStyle="1" w:styleId="ED0E1A098DEF43E1BE7B224E244C66CA">
    <w:name w:val="ED0E1A098DEF43E1BE7B224E244C66CA"/>
  </w:style>
  <w:style w:type="paragraph" w:customStyle="1" w:styleId="45EE7B758C724B6EA840C6FA5DFE86D7">
    <w:name w:val="45EE7B758C724B6EA840C6FA5DFE86D7"/>
  </w:style>
  <w:style w:type="paragraph" w:customStyle="1" w:styleId="E7461EB01DED44529BF3EF3C8D295063">
    <w:name w:val="E7461EB01DED44529BF3EF3C8D295063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6B29150538CF4B8C9D3A40D066E323E2">
    <w:name w:val="6B29150538CF4B8C9D3A40D066E323E2"/>
  </w:style>
  <w:style w:type="paragraph" w:customStyle="1" w:styleId="E1C368EB9DB342CB960CB6C6E6E44212">
    <w:name w:val="E1C368EB9DB342CB960CB6C6E6E4421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B77C216B131A4683AD43E66C7C7B7070">
    <w:name w:val="B77C216B131A4683AD43E66C7C7B70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241E3-8A18-42E8-BF4D-2DF401912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{756142F1-760C-463A-A7A4-DD7BA7AB1C72}tf00546271_win32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2025-12-25T00:48:00Z</dcterms:created>
  <dcterms:modified xsi:type="dcterms:W3CDTF">2025-12-25T00:48:00Z</dcterms:modified>
</cp:coreProperties>
</file>